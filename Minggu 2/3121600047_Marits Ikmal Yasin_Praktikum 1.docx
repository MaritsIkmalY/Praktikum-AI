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E81C4ED" wp14:editId="436C7204">
                      <wp:extent cx="3528695" cy="121061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21061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2227D5" w:rsidRDefault="002227D5" w:rsidP="00D077E9">
                                  <w:pPr>
                                    <w:pStyle w:val="Title"/>
                                    <w:rPr>
                                      <w:sz w:val="52"/>
                                    </w:rPr>
                                  </w:pPr>
                                  <w:r>
                                    <w:rPr>
                                      <w:sz w:val="52"/>
                                    </w:rPr>
                                    <w:t xml:space="preserve">Praktikum </w:t>
                                  </w:r>
                                  <w:r w:rsidRPr="002227D5">
                                    <w:rPr>
                                      <w:sz w:val="52"/>
                                    </w:rPr>
                                    <w:t>Kecerdasan Buatan</w:t>
                                  </w:r>
                                </w:p>
                                <w:p w:rsidR="00D077E9" w:rsidRPr="002227D5" w:rsidRDefault="00D077E9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5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" filled="f" stroked="f" strokeweight=".5pt">
                      <v:textbox>
                        <w:txbxContent>
                          <w:p w:rsidR="00D077E9" w:rsidRPr="002227D5" w:rsidRDefault="002227D5" w:rsidP="00D077E9">
                            <w:pPr>
                              <w:pStyle w:val="Title"/>
                              <w:rPr>
                                <w:sz w:val="52"/>
                              </w:rPr>
                            </w:pPr>
                            <w:r>
                              <w:rPr>
                                <w:sz w:val="52"/>
                              </w:rPr>
                              <w:t xml:space="preserve">Praktikum </w:t>
                            </w:r>
                            <w:r w:rsidRPr="002227D5">
                              <w:rPr>
                                <w:sz w:val="52"/>
                              </w:rPr>
                              <w:t>Kecerdasan Buatan</w:t>
                            </w:r>
                          </w:p>
                          <w:p w:rsidR="00D077E9" w:rsidRPr="002227D5" w:rsidRDefault="00D077E9" w:rsidP="00D077E9">
                            <w:pPr>
                              <w:pStyle w:val="Title"/>
                              <w:spacing w:after="0"/>
                              <w:rPr>
                                <w:sz w:val="52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3295650" cy="6350"/>
                      <wp:effectExtent l="19050" t="19050" r="19050" b="317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295650" cy="635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7AF3E7D" id="Straight Connector 5" o:spid="_x0000_s1026" alt="text divider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59.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pPr>
              <w:rPr>
                <w:noProof/>
              </w:rPr>
            </w:pPr>
          </w:p>
        </w:tc>
      </w:tr>
      <w:tr w:rsidR="00D077E9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A15E11D70D6745A5883857996304A878"/>
              </w:placeholder>
              <w15:appearance w15:val="hidden"/>
            </w:sdtPr>
            <w:sdtEndPr/>
            <w:sdtContent>
              <w:p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2227D5">
                  <w:rPr>
                    <w:rStyle w:val="SubtitleChar"/>
                    <w:b w:val="0"/>
                    <w:noProof/>
                  </w:rPr>
                  <w:t>March 5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  <w:r w:rsidR="002227D5">
                  <w:rPr>
                    <w:rStyle w:val="SubtitleChar"/>
                    <w:b w:val="0"/>
                  </w:rPr>
                  <w:t>, 2023</w:t>
                </w:r>
              </w:p>
            </w:sdtContent>
          </w:sdt>
          <w:p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DC73252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7701C5" w:rsidP="00D077E9">
            <w:sdt>
              <w:sdtPr>
                <w:id w:val="-1740469667"/>
                <w:placeholder>
                  <w:docPart w:val="E648497FA82440EB9C04B51E7B256FD5"/>
                </w:placeholder>
                <w15:appearance w15:val="hidden"/>
              </w:sdtPr>
              <w:sdtEndPr/>
              <w:sdtContent>
                <w:r w:rsidR="002227D5">
                  <w:t>Marits Ikmal Yasin</w:t>
                </w:r>
              </w:sdtContent>
            </w:sdt>
          </w:p>
          <w:p w:rsidR="00D077E9" w:rsidRDefault="002227D5" w:rsidP="00D077E9">
            <w:r>
              <w:t>3121600047</w:t>
            </w:r>
          </w:p>
          <w:p w:rsidR="002227D5" w:rsidRDefault="002227D5" w:rsidP="00D077E9">
            <w:r>
              <w:t>2 D4 IT B</w:t>
            </w:r>
          </w:p>
          <w:p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2227D5">
      <w:pPr>
        <w:spacing w:after="200"/>
      </w:pPr>
      <w:r w:rsidRPr="0005379C">
        <w:rPr>
          <w:rFonts w:cstheme="minorHAnsi"/>
          <w:b w:val="0"/>
          <w:noProof/>
          <w:color w:val="auto"/>
          <w:sz w:val="22"/>
        </w:rPr>
        <w:drawing>
          <wp:anchor distT="0" distB="0" distL="114300" distR="114300" simplePos="0" relativeHeight="251662336" behindDoc="0" locked="0" layoutInCell="1" allowOverlap="1" wp14:anchorId="32D0BAFF" wp14:editId="0CA29C43">
            <wp:simplePos x="0" y="0"/>
            <wp:positionH relativeFrom="column">
              <wp:posOffset>4225925</wp:posOffset>
            </wp:positionH>
            <wp:positionV relativeFrom="paragraph">
              <wp:posOffset>6426200</wp:posOffset>
            </wp:positionV>
            <wp:extent cx="2334985" cy="938893"/>
            <wp:effectExtent l="0" t="0" r="8255" b="0"/>
            <wp:wrapNone/>
            <wp:docPr id="32" name="Picture 32" descr="C:\Users\acer\AppData\Local\Microsoft\Windows\INetCache\Content.Word\SeekPng.com_pen-logo-png_4164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AppData\Local\Microsoft\Windows\INetCache\Content.Word\SeekPng.com_pen-logo-png_416457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985" cy="93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7E9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3F90553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437B61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03E959F8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227D5" w:rsidRDefault="002227D5" w:rsidP="002227D5">
                            <w:pPr>
                              <w:jc w:val="center"/>
                            </w:pPr>
                            <w:r w:rsidRPr="002227D5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633349" cy="3633349"/>
                                  <wp:effectExtent l="0" t="0" r="5715" b="5715"/>
                                  <wp:docPr id="9" name="Picture 9" descr="C:\Users\acer\Downloads\cute-artificial-intelligence-robot-isometric-icon\2002.i039.010_chatbot_messenger_ai_isometric_set-0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acer\Downloads\cute-artificial-intelligence-robot-isometric-icon\2002.i039.010_chatbot_messenger_ai_isometric_set-0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34285" cy="3634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F225A27" id="Rectangle 3" o:spid="_x0000_s1027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+9LswIAAME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" fillcolor="white [3212]" stroked="f" strokeweight="2pt">
                <v:textbox>
                  <w:txbxContent>
                    <w:p w:rsidR="002227D5" w:rsidRDefault="002227D5" w:rsidP="002227D5">
                      <w:pPr>
                        <w:jc w:val="center"/>
                      </w:pPr>
                      <w:r w:rsidRPr="002227D5">
                        <w:rPr>
                          <w:noProof/>
                        </w:rPr>
                        <w:drawing>
                          <wp:inline distT="0" distB="0" distL="0" distR="0">
                            <wp:extent cx="3633349" cy="3633349"/>
                            <wp:effectExtent l="0" t="0" r="5715" b="5715"/>
                            <wp:docPr id="9" name="Picture 9" descr="C:\Users\acer\Downloads\cute-artificial-intelligence-robot-isometric-icon\2002.i039.010_chatbot_messenger_ai_isometric_set-0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acer\Downloads\cute-artificial-intelligence-robot-isometric-icon\2002.i039.010_chatbot_messenger_ai_isometric_set-0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34285" cy="36342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>
        <w:br w:type="page"/>
      </w:r>
    </w:p>
    <w:p w:rsidR="002227D5" w:rsidRPr="002227D5" w:rsidRDefault="002227D5" w:rsidP="002227D5">
      <w:pPr>
        <w:pStyle w:val="Heading1"/>
      </w:pPr>
      <w:r>
        <w:lastRenderedPageBreak/>
        <w:t>Praktikum Kecerdasan Buatan</w:t>
      </w:r>
    </w:p>
    <w:p w:rsidR="002227D5" w:rsidRPr="0001139B" w:rsidRDefault="002227D5" w:rsidP="002227D5">
      <w:pPr>
        <w:pStyle w:val="ListParagraph"/>
        <w:numPr>
          <w:ilvl w:val="0"/>
          <w:numId w:val="1"/>
        </w:numPr>
        <w:rPr>
          <w:color w:val="auto"/>
          <w:szCs w:val="24"/>
        </w:rPr>
      </w:pPr>
      <w:r>
        <w:rPr>
          <w:color w:val="auto"/>
          <w:szCs w:val="24"/>
        </w:rPr>
        <w:t>Tugas 1</w:t>
      </w:r>
    </w:p>
    <w:p w:rsidR="002227D5" w:rsidRDefault="002227D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Dalam sebuah organisasi perusahaan terdapat tree sebagai berikut :</w:t>
      </w:r>
    </w:p>
    <w:p w:rsidR="002227D5" w:rsidRDefault="002227D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71D98566" wp14:editId="58B59B32">
            <wp:extent cx="3543300" cy="230505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05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27D5" w:rsidRDefault="002227D5" w:rsidP="002227D5">
      <w:pPr>
        <w:pStyle w:val="ListParagraph"/>
        <w:numPr>
          <w:ilvl w:val="0"/>
          <w:numId w:val="2"/>
        </w:numPr>
        <w:rPr>
          <w:b w:val="0"/>
          <w:color w:val="auto"/>
          <w:sz w:val="24"/>
          <w:szCs w:val="24"/>
        </w:rPr>
      </w:pPr>
      <w:r w:rsidRPr="002227D5">
        <w:rPr>
          <w:b w:val="0"/>
          <w:color w:val="auto"/>
          <w:sz w:val="24"/>
          <w:szCs w:val="24"/>
        </w:rPr>
        <w:t>Dengan menggunakan sintaks Bahasa prolog, buatlah representasi pengetahuan dari fakta tersebut. (dari definisi bawahan langsung)</w:t>
      </w:r>
    </w:p>
    <w:p w:rsidR="002227D5" w:rsidRDefault="002227D5" w:rsidP="002227D5">
      <w:pPr>
        <w:pStyle w:val="ListParagraph"/>
        <w:numPr>
          <w:ilvl w:val="0"/>
          <w:numId w:val="2"/>
        </w:numPr>
        <w:rPr>
          <w:b w:val="0"/>
          <w:color w:val="auto"/>
          <w:sz w:val="24"/>
          <w:szCs w:val="24"/>
        </w:rPr>
      </w:pPr>
      <w:r w:rsidRPr="002227D5">
        <w:rPr>
          <w:b w:val="0"/>
          <w:color w:val="auto"/>
          <w:sz w:val="24"/>
          <w:szCs w:val="24"/>
        </w:rPr>
        <w:t>Dengan menggunakan sintaks dari definisi bawahan langsung, terjemahkan untuk atasan langsung.</w:t>
      </w:r>
    </w:p>
    <w:p w:rsidR="002227D5" w:rsidRDefault="002227D5" w:rsidP="002227D5">
      <w:pPr>
        <w:pStyle w:val="ListParagraph"/>
        <w:numPr>
          <w:ilvl w:val="0"/>
          <w:numId w:val="2"/>
        </w:numPr>
        <w:rPr>
          <w:b w:val="0"/>
          <w:color w:val="auto"/>
          <w:sz w:val="24"/>
          <w:szCs w:val="24"/>
        </w:rPr>
      </w:pPr>
      <w:r w:rsidRPr="002227D5">
        <w:rPr>
          <w:b w:val="0"/>
          <w:color w:val="auto"/>
          <w:sz w:val="24"/>
          <w:szCs w:val="24"/>
        </w:rPr>
        <w:t>Siapa bawahan langsung dari Burhan? Tuliskan query dan hasilnya.</w:t>
      </w:r>
    </w:p>
    <w:p w:rsidR="002227D5" w:rsidRDefault="002227D5" w:rsidP="002227D5">
      <w:pPr>
        <w:pStyle w:val="ListParagraph"/>
        <w:numPr>
          <w:ilvl w:val="0"/>
          <w:numId w:val="2"/>
        </w:numPr>
        <w:rPr>
          <w:b w:val="0"/>
          <w:color w:val="auto"/>
          <w:sz w:val="24"/>
          <w:szCs w:val="24"/>
        </w:rPr>
      </w:pPr>
      <w:r w:rsidRPr="002227D5">
        <w:rPr>
          <w:b w:val="0"/>
          <w:color w:val="auto"/>
          <w:sz w:val="24"/>
          <w:szCs w:val="24"/>
        </w:rPr>
        <w:t>Dengan menggunakandeskripsi secara rekursif buatlah sintak untuk merepresentasikan fakta anak buah.</w:t>
      </w:r>
    </w:p>
    <w:p w:rsidR="002227D5" w:rsidRDefault="002227D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Jawab :</w:t>
      </w:r>
    </w:p>
    <w:p w:rsidR="002227D5" w:rsidRPr="002227D5" w:rsidRDefault="002227D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2227D5">
        <w:rPr>
          <w:b w:val="0"/>
          <w:color w:val="auto"/>
          <w:sz w:val="24"/>
          <w:szCs w:val="24"/>
        </w:rPr>
        <w:t>bawahan_langsung(adi, burhan).</w:t>
      </w:r>
    </w:p>
    <w:p w:rsidR="002227D5" w:rsidRPr="002227D5" w:rsidRDefault="002227D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2227D5">
        <w:rPr>
          <w:b w:val="0"/>
          <w:color w:val="auto"/>
          <w:sz w:val="24"/>
          <w:szCs w:val="24"/>
        </w:rPr>
        <w:t>bawahan_langsung(burhan, bahrun).</w:t>
      </w:r>
    </w:p>
    <w:p w:rsidR="002227D5" w:rsidRPr="002227D5" w:rsidRDefault="002227D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2227D5">
        <w:rPr>
          <w:b w:val="0"/>
          <w:color w:val="auto"/>
          <w:sz w:val="24"/>
          <w:szCs w:val="24"/>
        </w:rPr>
        <w:t>bawahan_langsung(burhan, bisrin).</w:t>
      </w:r>
    </w:p>
    <w:p w:rsidR="002227D5" w:rsidRPr="002227D5" w:rsidRDefault="002227D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2227D5">
        <w:rPr>
          <w:b w:val="0"/>
          <w:color w:val="auto"/>
          <w:sz w:val="24"/>
          <w:szCs w:val="24"/>
        </w:rPr>
        <w:t>bawahan_langsung(bahrun, fahri).</w:t>
      </w:r>
    </w:p>
    <w:p w:rsidR="002227D5" w:rsidRPr="002227D5" w:rsidRDefault="002227D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2227D5">
        <w:rPr>
          <w:b w:val="0"/>
          <w:color w:val="auto"/>
          <w:sz w:val="24"/>
          <w:szCs w:val="24"/>
        </w:rPr>
        <w:t>bawahan_langsung(bahrun, farah).</w:t>
      </w:r>
    </w:p>
    <w:p w:rsidR="002227D5" w:rsidRPr="002227D5" w:rsidRDefault="002227D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2227D5">
        <w:rPr>
          <w:b w:val="0"/>
          <w:color w:val="auto"/>
          <w:sz w:val="24"/>
          <w:szCs w:val="24"/>
        </w:rPr>
        <w:t>bawahan_langsung(bisrin,ferdi).</w:t>
      </w:r>
    </w:p>
    <w:p w:rsidR="002227D5" w:rsidRPr="002227D5" w:rsidRDefault="002227D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</w:p>
    <w:p w:rsidR="002227D5" w:rsidRPr="002227D5" w:rsidRDefault="002227D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2227D5">
        <w:rPr>
          <w:b w:val="0"/>
          <w:color w:val="auto"/>
          <w:sz w:val="24"/>
          <w:szCs w:val="24"/>
        </w:rPr>
        <w:t>atasan_langsung(B, A):- bawahan_langsung(A, B).</w:t>
      </w:r>
    </w:p>
    <w:p w:rsidR="002227D5" w:rsidRPr="002227D5" w:rsidRDefault="002227D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2227D5">
        <w:rPr>
          <w:b w:val="0"/>
          <w:color w:val="auto"/>
          <w:sz w:val="24"/>
          <w:szCs w:val="24"/>
        </w:rPr>
        <w:t>anak_buah(A, B):- atasan_langsung(B, A).</w:t>
      </w:r>
    </w:p>
    <w:p w:rsidR="002227D5" w:rsidRDefault="002227D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2227D5">
        <w:rPr>
          <w:b w:val="0"/>
          <w:color w:val="auto"/>
          <w:sz w:val="24"/>
          <w:szCs w:val="24"/>
        </w:rPr>
        <w:t>anak_buah(A, B):- atasan_langsung(B, C), anak_buah(A, C).</w:t>
      </w:r>
    </w:p>
    <w:p w:rsidR="002227D5" w:rsidRDefault="002227D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</w:p>
    <w:p w:rsidR="00F912B5" w:rsidRDefault="00F912B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Gambar :</w:t>
      </w:r>
    </w:p>
    <w:p w:rsidR="00F912B5" w:rsidRDefault="00F912B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6D1E48" wp14:editId="2A7E051F">
            <wp:extent cx="3724275" cy="131445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314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12B5" w:rsidRPr="002227D5" w:rsidRDefault="00F912B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</w:p>
    <w:p w:rsidR="002227D5" w:rsidRDefault="00F912B5" w:rsidP="002227D5">
      <w:pPr>
        <w:pStyle w:val="ListParagraph"/>
        <w:numPr>
          <w:ilvl w:val="0"/>
          <w:numId w:val="1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Tugas 2</w:t>
      </w:r>
    </w:p>
    <w:p w:rsidR="002227D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Dari pohon keluarga di bawah ini, representasikan secara logika dalam prolog yang menyatakan :</w:t>
      </w:r>
    </w:p>
    <w:p w:rsid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462DD80D" wp14:editId="3EF2FAF2">
            <wp:extent cx="3733800" cy="270510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05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12B5" w:rsidRDefault="00F912B5" w:rsidP="00F912B5">
      <w:pPr>
        <w:pStyle w:val="ListParagraph"/>
        <w:numPr>
          <w:ilvl w:val="0"/>
          <w:numId w:val="3"/>
        </w:numPr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Predikat anak, selain itu definisikan juga untuk predikat laki, perempuan dan menikah.</w:t>
      </w:r>
    </w:p>
    <w:p w:rsidR="002227D5" w:rsidRPr="00F912B5" w:rsidRDefault="00F912B5" w:rsidP="00F912B5">
      <w:pPr>
        <w:pStyle w:val="ListParagraph"/>
        <w:numPr>
          <w:ilvl w:val="0"/>
          <w:numId w:val="3"/>
        </w:numPr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Kemudian dari predikat ini buatlah relasi orang tua, kakek nenek, saudara, ipar.</w:t>
      </w:r>
    </w:p>
    <w:p w:rsidR="002227D5" w:rsidRDefault="00F912B5" w:rsidP="00F912B5">
      <w:pPr>
        <w:pStyle w:val="ListParagraph"/>
        <w:numPr>
          <w:ilvl w:val="0"/>
          <w:numId w:val="3"/>
        </w:numPr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Dari relasi anak buatlah deskripsi secara rekusif untuk nenek moyang!</w:t>
      </w:r>
    </w:p>
    <w:p w:rsidR="00F912B5" w:rsidRDefault="00F912B5" w:rsidP="00F912B5">
      <w:pPr>
        <w:pStyle w:val="ListParagraph"/>
        <w:numPr>
          <w:ilvl w:val="0"/>
          <w:numId w:val="3"/>
        </w:numPr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Siapa ipar dari Imas? Tuliskan query dan hasilnya.</w:t>
      </w:r>
    </w:p>
    <w:p w:rsid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Jawab :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anak(rudi, roy).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anak(asiah, roy).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anak(roy, ali).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anak(roy, imas).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anak(uun, ali).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anak(uun, imas).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anak(ali, siti).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anak(ali, sukri).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anak(nuni, siti).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anak(nuni, sukri).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anak(imas, jaya).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lastRenderedPageBreak/>
        <w:t>anak(budi, jaya).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laki(rudi).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laki(roy).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laki(ali).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laki(budi).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laki(sukri).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laki(jaya).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perempuan(asiah).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perempuan(uun).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perempuan(nuni).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perempuan(siti).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perempuan(imas).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menikah(rudi, asiah).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menikah(roy, uun).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menikah(ali, nuni).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menikah(imas, budi).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orangtua(X, Y) :- anak(Y, X).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kakeknenek(X, Y) :- anak(Y, P), orangtua(X, P).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saudara(X, Y) :- orangtua(X, P), anak(P, Y), X\=Y.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ipar(X, Y) :- menikah(P, X), saudara(P, Y).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nenekmoyang(X, Y) :- orangtua(X, Y).</w:t>
      </w:r>
    </w:p>
    <w:p w:rsid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nenekmoyang(X, Y) :- orangtua(P, Y), nenekmoyang(X, P).</w:t>
      </w:r>
    </w:p>
    <w:p w:rsid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</w:p>
    <w:p w:rsid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Gambar :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1ED2110B" wp14:editId="41D703C0">
            <wp:extent cx="2600325" cy="1181100"/>
            <wp:effectExtent l="19050" t="19050" r="2857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181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227D5" w:rsidRDefault="002227D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</w:p>
    <w:p w:rsidR="002227D5" w:rsidRDefault="002227D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</w:p>
    <w:p w:rsidR="00F912B5" w:rsidRDefault="00F912B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</w:p>
    <w:p w:rsidR="002227D5" w:rsidRDefault="002227D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</w:p>
    <w:p w:rsidR="002227D5" w:rsidRDefault="00F912B5" w:rsidP="002227D5">
      <w:pPr>
        <w:pStyle w:val="ListParagraph"/>
        <w:numPr>
          <w:ilvl w:val="0"/>
          <w:numId w:val="1"/>
        </w:numPr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lastRenderedPageBreak/>
        <w:t>Tugas 3</w:t>
      </w:r>
    </w:p>
    <w:p w:rsidR="002227D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Rubahlah fakta-fakta di bawah ini ke dalam bentuk representasi logika menggunakan hubungan :</w:t>
      </w:r>
    </w:p>
    <w:p w:rsid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meninggal(X), sex(X,Y), mengenal(X,Y), membenci(X,Y), korban(X), pembunuh(X). Lalu dengan menggunakan metoda inferensi tentukan siapa pembunuh dalam kasus ini.</w:t>
      </w:r>
    </w:p>
    <w:p w:rsidR="00F912B5" w:rsidRDefault="00F912B5" w:rsidP="002227D5">
      <w:pPr>
        <w:pStyle w:val="ListParagraph"/>
        <w:numPr>
          <w:ilvl w:val="0"/>
          <w:numId w:val="4"/>
        </w:numPr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Korban meninggal</w:t>
      </w:r>
    </w:p>
    <w:p w:rsidR="00F912B5" w:rsidRDefault="00F912B5" w:rsidP="002227D5">
      <w:pPr>
        <w:pStyle w:val="ListParagraph"/>
        <w:numPr>
          <w:ilvl w:val="0"/>
          <w:numId w:val="4"/>
        </w:numPr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Korban adalah perempuan</w:t>
      </w:r>
    </w:p>
    <w:p w:rsidR="00F912B5" w:rsidRDefault="00F912B5" w:rsidP="002227D5">
      <w:pPr>
        <w:pStyle w:val="ListParagraph"/>
        <w:numPr>
          <w:ilvl w:val="0"/>
          <w:numId w:val="4"/>
        </w:numPr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Jono dan Suryo mengenal korban</w:t>
      </w:r>
    </w:p>
    <w:p w:rsidR="00F912B5" w:rsidRDefault="00F912B5" w:rsidP="002227D5">
      <w:pPr>
        <w:pStyle w:val="ListParagraph"/>
        <w:numPr>
          <w:ilvl w:val="0"/>
          <w:numId w:val="4"/>
        </w:numPr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Si pembunuh mengenal korban</w:t>
      </w:r>
    </w:p>
    <w:p w:rsidR="00F912B5" w:rsidRDefault="00F912B5" w:rsidP="002227D5">
      <w:pPr>
        <w:pStyle w:val="ListParagraph"/>
        <w:numPr>
          <w:ilvl w:val="0"/>
          <w:numId w:val="4"/>
        </w:numPr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Susi adalah korban</w:t>
      </w:r>
    </w:p>
    <w:p w:rsidR="00F912B5" w:rsidRDefault="00F912B5" w:rsidP="002227D5">
      <w:pPr>
        <w:pStyle w:val="ListParagraph"/>
        <w:numPr>
          <w:ilvl w:val="0"/>
          <w:numId w:val="4"/>
        </w:numPr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Jono membenci Susi</w:t>
      </w:r>
    </w:p>
    <w:p w:rsidR="00F912B5" w:rsidRDefault="00F912B5" w:rsidP="002227D5">
      <w:pPr>
        <w:pStyle w:val="ListParagraph"/>
        <w:numPr>
          <w:ilvl w:val="0"/>
          <w:numId w:val="4"/>
        </w:numPr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Suryo membenci Toni</w:t>
      </w:r>
    </w:p>
    <w:p w:rsidR="00F912B5" w:rsidRDefault="00F912B5" w:rsidP="002227D5">
      <w:pPr>
        <w:pStyle w:val="ListParagraph"/>
        <w:numPr>
          <w:ilvl w:val="0"/>
          <w:numId w:val="4"/>
        </w:numPr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Toni membenci Jono</w:t>
      </w:r>
    </w:p>
    <w:p w:rsidR="00F912B5" w:rsidRDefault="00F912B5" w:rsidP="002227D5">
      <w:pPr>
        <w:pStyle w:val="ListParagraph"/>
        <w:numPr>
          <w:ilvl w:val="0"/>
          <w:numId w:val="4"/>
        </w:numPr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Korban mengenal sesorang yang membenci pembunuh tersebut</w:t>
      </w:r>
    </w:p>
    <w:p w:rsidR="002227D5" w:rsidRDefault="00F912B5" w:rsidP="002227D5">
      <w:pPr>
        <w:pStyle w:val="ListParagraph"/>
        <w:ind w:left="1080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Jawab :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meninggal(korban).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sex(korban, perempuan).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mengenal(jono, korban).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mengenal(suryo, korban).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mengenal(korban, toni).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mengenal(korban, joni).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mengenal(pembunuh, korban).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korban(susi).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membenci(jono, susi).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membenci(suryo, toni).</w:t>
      </w:r>
    </w:p>
    <w:p w:rsidR="00F912B5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membenci(toni, jono).</w:t>
      </w:r>
    </w:p>
    <w:p w:rsid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 w:rsidRPr="00F912B5">
        <w:rPr>
          <w:b w:val="0"/>
          <w:color w:val="auto"/>
          <w:sz w:val="24"/>
          <w:szCs w:val="24"/>
        </w:rPr>
        <w:t>pembunuh(X) :- mengenal(korban, Y), membenci(Y, X).</w:t>
      </w:r>
    </w:p>
    <w:p w:rsid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</w:p>
    <w:p w:rsid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>
        <w:rPr>
          <w:b w:val="0"/>
          <w:color w:val="auto"/>
          <w:sz w:val="24"/>
          <w:szCs w:val="24"/>
        </w:rPr>
        <w:t>Gambar :</w:t>
      </w:r>
    </w:p>
    <w:p w:rsidR="0087605E" w:rsidRPr="00F912B5" w:rsidRDefault="00F912B5" w:rsidP="00F912B5">
      <w:pPr>
        <w:pStyle w:val="ListParagraph"/>
        <w:ind w:left="1080"/>
        <w:rPr>
          <w:b w:val="0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64EDFBB4" wp14:editId="16394BD6">
            <wp:extent cx="1992102" cy="1139483"/>
            <wp:effectExtent l="19050" t="19050" r="27305" b="228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8163" cy="1142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605E" w:rsidRPr="00F912B5" w:rsidSect="00DF027C">
      <w:headerReference w:type="default" r:id="rId15"/>
      <w:footerReference w:type="default" r:id="rId16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01C5" w:rsidRDefault="007701C5">
      <w:r>
        <w:separator/>
      </w:r>
    </w:p>
    <w:p w:rsidR="007701C5" w:rsidRDefault="007701C5"/>
  </w:endnote>
  <w:endnote w:type="continuationSeparator" w:id="0">
    <w:p w:rsidR="007701C5" w:rsidRDefault="007701C5">
      <w:r>
        <w:continuationSeparator/>
      </w:r>
    </w:p>
    <w:p w:rsidR="007701C5" w:rsidRDefault="007701C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12B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01C5" w:rsidRDefault="007701C5">
      <w:r>
        <w:separator/>
      </w:r>
    </w:p>
    <w:p w:rsidR="007701C5" w:rsidRDefault="007701C5"/>
  </w:footnote>
  <w:footnote w:type="continuationSeparator" w:id="0">
    <w:p w:rsidR="007701C5" w:rsidRDefault="007701C5">
      <w:r>
        <w:continuationSeparator/>
      </w:r>
    </w:p>
    <w:p w:rsidR="007701C5" w:rsidRDefault="007701C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Header"/>
          </w:pPr>
        </w:p>
      </w:tc>
    </w:tr>
  </w:tbl>
  <w:p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D4931"/>
    <w:multiLevelType w:val="hybridMultilevel"/>
    <w:tmpl w:val="D1B4692A"/>
    <w:lvl w:ilvl="0" w:tplc="911449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0C63B8D"/>
    <w:multiLevelType w:val="hybridMultilevel"/>
    <w:tmpl w:val="2AD4861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9945AA"/>
    <w:multiLevelType w:val="hybridMultilevel"/>
    <w:tmpl w:val="BC3E2C4E"/>
    <w:lvl w:ilvl="0" w:tplc="BF22FF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C0F0022"/>
    <w:multiLevelType w:val="hybridMultilevel"/>
    <w:tmpl w:val="87D6A604"/>
    <w:lvl w:ilvl="0" w:tplc="84D2EB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5E355D8"/>
    <w:multiLevelType w:val="hybridMultilevel"/>
    <w:tmpl w:val="33F4A400"/>
    <w:lvl w:ilvl="0" w:tplc="E72E5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EE2002D"/>
    <w:multiLevelType w:val="hybridMultilevel"/>
    <w:tmpl w:val="2124C7B2"/>
    <w:lvl w:ilvl="0" w:tplc="3D4ABD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5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7D5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227D5"/>
    <w:rsid w:val="00243EBC"/>
    <w:rsid w:val="00246A35"/>
    <w:rsid w:val="00284348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16A86"/>
    <w:rsid w:val="005275F6"/>
    <w:rsid w:val="00572102"/>
    <w:rsid w:val="005F1BB0"/>
    <w:rsid w:val="00656C4D"/>
    <w:rsid w:val="006E5716"/>
    <w:rsid w:val="007302B3"/>
    <w:rsid w:val="00730733"/>
    <w:rsid w:val="00730E3A"/>
    <w:rsid w:val="00736AAF"/>
    <w:rsid w:val="00765B2A"/>
    <w:rsid w:val="007701C5"/>
    <w:rsid w:val="00783A34"/>
    <w:rsid w:val="007C6B52"/>
    <w:rsid w:val="007D16C5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C7720"/>
    <w:rsid w:val="00A23AFA"/>
    <w:rsid w:val="00A31B3E"/>
    <w:rsid w:val="00A532F3"/>
    <w:rsid w:val="00A8489E"/>
    <w:rsid w:val="00AC29F3"/>
    <w:rsid w:val="00B231E5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912B5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FB412C"/>
  <w15:docId w15:val="{BC9E2B76-7A65-4779-8D52-91353B3B4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qFormat/>
    <w:rsid w:val="002227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15E11D70D6745A5883857996304A8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249C95-842D-4A2A-93AB-39781DB4A590}"/>
      </w:docPartPr>
      <w:docPartBody>
        <w:p w:rsidR="00000000" w:rsidRDefault="003620D3">
          <w:pPr>
            <w:pStyle w:val="A15E11D70D6745A5883857996304A878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March 5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E648497FA82440EB9C04B51E7B256F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F7409A-8E35-455E-AF83-82FD7CF0E560}"/>
      </w:docPartPr>
      <w:docPartBody>
        <w:p w:rsidR="00000000" w:rsidRDefault="003620D3">
          <w:pPr>
            <w:pStyle w:val="E648497FA82440EB9C04B51E7B256FD5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0D3"/>
    <w:rsid w:val="0036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A15E11D70D6745A5883857996304A878">
    <w:name w:val="A15E11D70D6745A5883857996304A878"/>
  </w:style>
  <w:style w:type="paragraph" w:customStyle="1" w:styleId="E648497FA82440EB9C04B51E7B256FD5">
    <w:name w:val="E648497FA82440EB9C04B51E7B256FD5"/>
  </w:style>
  <w:style w:type="paragraph" w:customStyle="1" w:styleId="9F95AB5CD62A49519C8DD95E53CAD943">
    <w:name w:val="9F95AB5CD62A49519C8DD95E53CAD943"/>
  </w:style>
  <w:style w:type="paragraph" w:customStyle="1" w:styleId="D465DEE73E394888AEAF3EC571F45A6E">
    <w:name w:val="D465DEE73E394888AEAF3EC571F45A6E"/>
  </w:style>
  <w:style w:type="paragraph" w:customStyle="1" w:styleId="A0E7894E76944F3D8D9BD1466C540AC9">
    <w:name w:val="A0E7894E76944F3D8D9BD1466C540AC9"/>
  </w:style>
  <w:style w:type="paragraph" w:customStyle="1" w:styleId="C82536269427424199D1892CE7762806">
    <w:name w:val="C82536269427424199D1892CE7762806"/>
  </w:style>
  <w:style w:type="paragraph" w:customStyle="1" w:styleId="CDA065B043364741A364EFAA1FB12A66">
    <w:name w:val="CDA065B043364741A364EFAA1FB12A66"/>
  </w:style>
  <w:style w:type="paragraph" w:customStyle="1" w:styleId="FD74BDC41B464361AAFEE8034CA2283B">
    <w:name w:val="FD74BDC41B464361AAFEE8034CA2283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.dotx</Template>
  <TotalTime>21</TotalTime>
  <Pages>5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acer</dc:creator>
  <cp:keywords/>
  <cp:lastModifiedBy>Microsoft account</cp:lastModifiedBy>
  <cp:revision>1</cp:revision>
  <cp:lastPrinted>2006-08-01T17:47:00Z</cp:lastPrinted>
  <dcterms:created xsi:type="dcterms:W3CDTF">2023-03-05T16:30:00Z</dcterms:created>
  <dcterms:modified xsi:type="dcterms:W3CDTF">2023-03-05T16:51:00Z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